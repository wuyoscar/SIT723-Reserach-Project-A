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E1264E" w14:textId="3A4EA7C9" w:rsidR="00CE57E9" w:rsidRDefault="00A44C32" w:rsidP="00CE57E9">
      <w:pPr>
        <w:pStyle w:val="Title"/>
      </w:pPr>
      <w:r>
        <w:t>Research Project Progress Report Week [</w:t>
      </w:r>
      <w:r w:rsidR="00DC6C89">
        <w:t>3</w:t>
      </w:r>
      <w:r>
        <w:t>] – SIT723</w:t>
      </w:r>
    </w:p>
    <w:tbl>
      <w:tblPr>
        <w:tblStyle w:val="Style1"/>
        <w:tblW w:w="9776" w:type="dxa"/>
        <w:tblLayout w:type="fixed"/>
        <w:tblLook w:val="04A0" w:firstRow="1" w:lastRow="0" w:firstColumn="1" w:lastColumn="0" w:noHBand="0" w:noVBand="1"/>
      </w:tblPr>
      <w:tblGrid>
        <w:gridCol w:w="2263"/>
        <w:gridCol w:w="7513"/>
      </w:tblGrid>
      <w:tr w:rsidR="002E1BB4" w14:paraId="23E536D9" w14:textId="77777777" w:rsidTr="00A37D43">
        <w:trPr>
          <w:cantSplit/>
          <w:trHeight w:val="340"/>
        </w:trPr>
        <w:tc>
          <w:tcPr>
            <w:tcW w:w="2263" w:type="dxa"/>
          </w:tcPr>
          <w:p w14:paraId="6E873628" w14:textId="06215C87" w:rsidR="00CE57E9" w:rsidRPr="00BB1F6B" w:rsidRDefault="00770564" w:rsidP="00BB1F6B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t>Student Name</w:t>
            </w:r>
            <w:r w:rsidR="00CE57E9" w:rsidRPr="00BB1F6B">
              <w:rPr>
                <w:rStyle w:val="Strong"/>
              </w:rPr>
              <w:t>:</w:t>
            </w:r>
          </w:p>
        </w:tc>
        <w:tc>
          <w:tcPr>
            <w:tcW w:w="7513" w:type="dxa"/>
          </w:tcPr>
          <w:p w14:paraId="543582BC" w14:textId="0CDA857B" w:rsidR="00CE57E9" w:rsidRDefault="00DC6C89" w:rsidP="00BB1F6B">
            <w:pPr>
              <w:pStyle w:val="NoSpacing"/>
            </w:pPr>
            <w:r>
              <w:t>Oscar WU</w:t>
            </w:r>
          </w:p>
        </w:tc>
      </w:tr>
      <w:tr w:rsidR="002E1BB4" w14:paraId="0BA4FB25" w14:textId="77777777" w:rsidTr="00A37D43">
        <w:trPr>
          <w:cantSplit/>
          <w:trHeight w:val="340"/>
        </w:trPr>
        <w:tc>
          <w:tcPr>
            <w:tcW w:w="2263" w:type="dxa"/>
          </w:tcPr>
          <w:p w14:paraId="2B75E06D" w14:textId="0E4E1041" w:rsidR="00CE57E9" w:rsidRPr="00BB1F6B" w:rsidRDefault="00F71CF6" w:rsidP="00BB1F6B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t>Supervisors</w:t>
            </w:r>
            <w:r w:rsidR="008A3F28">
              <w:rPr>
                <w:rStyle w:val="Strong"/>
              </w:rPr>
              <w:t>’</w:t>
            </w:r>
            <w:r>
              <w:rPr>
                <w:rStyle w:val="Strong"/>
              </w:rPr>
              <w:t xml:space="preserve"> Names</w:t>
            </w:r>
            <w:r w:rsidR="00CE57E9" w:rsidRPr="00BB1F6B">
              <w:rPr>
                <w:rStyle w:val="Strong"/>
              </w:rPr>
              <w:t>:</w:t>
            </w:r>
          </w:p>
        </w:tc>
        <w:tc>
          <w:tcPr>
            <w:tcW w:w="7513" w:type="dxa"/>
          </w:tcPr>
          <w:p w14:paraId="642F74E9" w14:textId="26CA688B" w:rsidR="00CE57E9" w:rsidRDefault="00DC6C89" w:rsidP="00BB1F6B">
            <w:pPr>
              <w:pStyle w:val="NoSpacing"/>
            </w:pPr>
            <w:r>
              <w:t>Daniel Ma</w:t>
            </w:r>
          </w:p>
        </w:tc>
      </w:tr>
      <w:tr w:rsidR="002E1BB4" w14:paraId="0974A884" w14:textId="77777777" w:rsidTr="00A37D43">
        <w:trPr>
          <w:cantSplit/>
          <w:trHeight w:val="340"/>
        </w:trPr>
        <w:tc>
          <w:tcPr>
            <w:tcW w:w="2263" w:type="dxa"/>
          </w:tcPr>
          <w:p w14:paraId="53436E84" w14:textId="3AE58B0E" w:rsidR="00CE57E9" w:rsidRPr="00BB1F6B" w:rsidRDefault="00200B26" w:rsidP="00BB1F6B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t>Project Title</w:t>
            </w:r>
            <w:r w:rsidR="00CE57E9" w:rsidRPr="00BB1F6B">
              <w:rPr>
                <w:rStyle w:val="Strong"/>
              </w:rPr>
              <w:t>:</w:t>
            </w:r>
          </w:p>
        </w:tc>
        <w:tc>
          <w:tcPr>
            <w:tcW w:w="7513" w:type="dxa"/>
          </w:tcPr>
          <w:p w14:paraId="423A46BA" w14:textId="20E78973" w:rsidR="00DC6C89" w:rsidRDefault="00DC6C89" w:rsidP="00DC6C89">
            <w:pPr>
              <w:pStyle w:val="NormalWeb"/>
            </w:pPr>
            <w:r>
              <w:rPr>
                <w:rFonts w:ascii="Calibri" w:hAnsi="Calibri" w:cs="Calibri"/>
              </w:rPr>
              <w:t>Discovering Covid-19 Misinformation and its effec</w:t>
            </w:r>
            <w:r w:rsidR="000D6D9B">
              <w:rPr>
                <w:rFonts w:ascii="Calibri" w:hAnsi="Calibri" w:cs="Calibri"/>
              </w:rPr>
              <w:t>t</w:t>
            </w:r>
          </w:p>
          <w:p w14:paraId="5CF3A102" w14:textId="3E196D6B" w:rsidR="00CE57E9" w:rsidRDefault="00CE57E9" w:rsidP="00BB1F6B">
            <w:pPr>
              <w:pStyle w:val="NoSpacing"/>
            </w:pPr>
          </w:p>
        </w:tc>
      </w:tr>
      <w:tr w:rsidR="004A38CD" w14:paraId="2227A64F" w14:textId="77777777" w:rsidTr="00A37D43">
        <w:trPr>
          <w:cantSplit/>
          <w:trHeight w:val="340"/>
        </w:trPr>
        <w:tc>
          <w:tcPr>
            <w:tcW w:w="2263" w:type="dxa"/>
          </w:tcPr>
          <w:p w14:paraId="71E425ED" w14:textId="51F920FF" w:rsidR="004A38CD" w:rsidRDefault="004A38CD" w:rsidP="004A38CD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t>SIT723 Target Grade</w:t>
            </w:r>
            <w:r w:rsidRPr="00BB1F6B">
              <w:rPr>
                <w:rStyle w:val="Strong"/>
              </w:rPr>
              <w:t>:</w:t>
            </w:r>
          </w:p>
        </w:tc>
        <w:tc>
          <w:tcPr>
            <w:tcW w:w="7513" w:type="dxa"/>
          </w:tcPr>
          <w:p w14:paraId="588FDD3F" w14:textId="4B47171C" w:rsidR="004A38CD" w:rsidRPr="00733DC4" w:rsidRDefault="00DC6C89" w:rsidP="004A38CD">
            <w:pPr>
              <w:pStyle w:val="NoSpacing"/>
            </w:pPr>
            <w:r>
              <w:t>HD</w:t>
            </w:r>
          </w:p>
        </w:tc>
      </w:tr>
      <w:tr w:rsidR="004A38CD" w14:paraId="169BE8BC" w14:textId="77777777" w:rsidTr="00A37D43">
        <w:trPr>
          <w:cantSplit/>
          <w:trHeight w:val="340"/>
        </w:trPr>
        <w:tc>
          <w:tcPr>
            <w:tcW w:w="2263" w:type="dxa"/>
          </w:tcPr>
          <w:p w14:paraId="4E97AB2C" w14:textId="0108E03E" w:rsidR="004A38CD" w:rsidRDefault="004A38CD" w:rsidP="004A38CD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t>Overleaf Project Link:</w:t>
            </w:r>
          </w:p>
        </w:tc>
        <w:tc>
          <w:tcPr>
            <w:tcW w:w="7513" w:type="dxa"/>
          </w:tcPr>
          <w:p w14:paraId="2B8E8BF4" w14:textId="49FBB32C" w:rsidR="004A38CD" w:rsidRPr="00733DC4" w:rsidRDefault="00DC6C89" w:rsidP="004A38CD">
            <w:pPr>
              <w:pStyle w:val="NoSpacing"/>
            </w:pPr>
            <w:r w:rsidRPr="00DC6C89">
              <w:t>https://www.overleaf.com/read/pbmgdmgghsnq</w:t>
            </w:r>
          </w:p>
        </w:tc>
      </w:tr>
      <w:tr w:rsidR="004A38CD" w14:paraId="7C7613C2" w14:textId="77777777" w:rsidTr="00A37D43">
        <w:trPr>
          <w:cantSplit/>
          <w:trHeight w:val="340"/>
        </w:trPr>
        <w:tc>
          <w:tcPr>
            <w:tcW w:w="2263" w:type="dxa"/>
          </w:tcPr>
          <w:p w14:paraId="3A07426F" w14:textId="65100EA1" w:rsidR="004A38CD" w:rsidRDefault="004A38CD" w:rsidP="004A38CD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t>Project Folder Link:</w:t>
            </w:r>
          </w:p>
        </w:tc>
        <w:tc>
          <w:tcPr>
            <w:tcW w:w="7513" w:type="dxa"/>
          </w:tcPr>
          <w:p w14:paraId="438C67C7" w14:textId="1CCD84C6" w:rsidR="004A38CD" w:rsidRDefault="00DC6C89" w:rsidP="004A38CD">
            <w:pPr>
              <w:pStyle w:val="NoSpacing"/>
            </w:pPr>
            <w:r w:rsidRPr="00DC6C89">
              <w:t>https://github.com/wuyoscar/SIT723-Reserach-Project-A</w:t>
            </w:r>
          </w:p>
        </w:tc>
      </w:tr>
      <w:tr w:rsidR="004A38CD" w14:paraId="5938C33C" w14:textId="77777777" w:rsidTr="00A37D43">
        <w:trPr>
          <w:cantSplit/>
          <w:trHeight w:val="340"/>
        </w:trPr>
        <w:tc>
          <w:tcPr>
            <w:tcW w:w="2263" w:type="dxa"/>
          </w:tcPr>
          <w:p w14:paraId="1FB57F3D" w14:textId="148BB512" w:rsidR="004A38CD" w:rsidRDefault="004A38CD" w:rsidP="004A38CD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t>Worklog:</w:t>
            </w:r>
          </w:p>
        </w:tc>
        <w:tc>
          <w:tcPr>
            <w:tcW w:w="7513" w:type="dxa"/>
          </w:tcPr>
          <w:p w14:paraId="10DF1517" w14:textId="0500C38B" w:rsidR="004A38CD" w:rsidRDefault="00DC6C89" w:rsidP="004A38CD">
            <w:pPr>
              <w:pStyle w:val="NoSpacing"/>
            </w:pPr>
            <w:r>
              <w:t>25 hours</w:t>
            </w:r>
            <w:r w:rsidR="004A38CD">
              <w:br/>
            </w:r>
            <w:r w:rsidRPr="00DC6C89">
              <w:t>https://github.com/wuyoscar/SIT723-Reserach-Project-A/blob/master/Unit%20Doc/3.1P-resources/3.1P-Worklog_Template.xlsx</w:t>
            </w:r>
          </w:p>
        </w:tc>
      </w:tr>
      <w:tr w:rsidR="004A38CD" w14:paraId="1B6D62D1" w14:textId="77777777" w:rsidTr="005B1D6B">
        <w:trPr>
          <w:cantSplit/>
          <w:trHeight w:val="340"/>
        </w:trPr>
        <w:tc>
          <w:tcPr>
            <w:tcW w:w="9776" w:type="dxa"/>
            <w:gridSpan w:val="2"/>
            <w:shd w:val="clear" w:color="auto" w:fill="D9D9D9" w:themeFill="background2" w:themeFillShade="D9"/>
          </w:tcPr>
          <w:p w14:paraId="2B815382" w14:textId="6BD352FF" w:rsidR="004A38CD" w:rsidRDefault="004A38CD" w:rsidP="004A38CD">
            <w:pPr>
              <w:pStyle w:val="NoSpacing"/>
            </w:pPr>
            <w:r>
              <w:rPr>
                <w:b/>
                <w:bCs/>
              </w:rPr>
              <w:t>Project Plan</w:t>
            </w:r>
          </w:p>
        </w:tc>
      </w:tr>
      <w:tr w:rsidR="004A38CD" w14:paraId="4D6FF764" w14:textId="77777777" w:rsidTr="00A37D43">
        <w:trPr>
          <w:cantSplit/>
          <w:trHeight w:val="340"/>
        </w:trPr>
        <w:tc>
          <w:tcPr>
            <w:tcW w:w="2263" w:type="dxa"/>
          </w:tcPr>
          <w:p w14:paraId="35D63100" w14:textId="620F61A7" w:rsidR="004A38CD" w:rsidRDefault="004A38CD" w:rsidP="004A38CD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t>Summary of the work planned with your supervisor</w:t>
            </w:r>
            <w:r w:rsidRPr="00BB1F6B">
              <w:rPr>
                <w:rStyle w:val="Strong"/>
              </w:rPr>
              <w:t>:</w:t>
            </w:r>
          </w:p>
        </w:tc>
        <w:tc>
          <w:tcPr>
            <w:tcW w:w="7513" w:type="dxa"/>
          </w:tcPr>
          <w:p w14:paraId="6DABB4AC" w14:textId="77777777" w:rsidR="004A38CD" w:rsidRDefault="00DC6C89" w:rsidP="004A38CD">
            <w:pPr>
              <w:pStyle w:val="NoSpacing"/>
            </w:pPr>
            <w:r>
              <w:t>Week3:</w:t>
            </w:r>
          </w:p>
          <w:p w14:paraId="0C328BE0" w14:textId="6DFB6125" w:rsidR="00DC6C89" w:rsidRDefault="00DC6C89" w:rsidP="00DC6C89">
            <w:pPr>
              <w:pStyle w:val="NoSpacing"/>
              <w:numPr>
                <w:ilvl w:val="0"/>
                <w:numId w:val="13"/>
              </w:numPr>
            </w:pPr>
            <w:r>
              <w:t xml:space="preserve">We modified project direction from </w:t>
            </w:r>
            <w:r>
              <w:t>Covid19</w:t>
            </w:r>
            <w:r>
              <w:t xml:space="preserve"> Bias to</w:t>
            </w:r>
            <w:r w:rsidR="004872F4">
              <w:t xml:space="preserve"> uncover</w:t>
            </w:r>
            <w:r>
              <w:t xml:space="preserve"> Covid19 </w:t>
            </w:r>
            <w:r w:rsidR="004872F4">
              <w:t xml:space="preserve">misinformation </w:t>
            </w:r>
          </w:p>
          <w:p w14:paraId="59C7A8D0" w14:textId="77777777" w:rsidR="00DC6C89" w:rsidRDefault="004872F4" w:rsidP="00DC6C89">
            <w:pPr>
              <w:pStyle w:val="NoSpacing"/>
              <w:numPr>
                <w:ilvl w:val="0"/>
                <w:numId w:val="13"/>
              </w:numPr>
            </w:pPr>
            <w:r>
              <w:t xml:space="preserve">To investigate can we </w:t>
            </w:r>
            <w:r w:rsidRPr="004872F4">
              <w:t xml:space="preserve">refer to </w:t>
            </w:r>
            <w:proofErr w:type="spellStart"/>
            <w:r w:rsidRPr="004872F4">
              <w:t>mit's</w:t>
            </w:r>
            <w:proofErr w:type="spellEnd"/>
            <w:r w:rsidRPr="004872F4">
              <w:t xml:space="preserve"> research on political topic and collect media reports on covid and then analyse the fake news?</w:t>
            </w:r>
          </w:p>
          <w:p w14:paraId="74EC29EF" w14:textId="5E320E36" w:rsidR="004872F4" w:rsidRDefault="004872F4" w:rsidP="00DC6C89">
            <w:pPr>
              <w:pStyle w:val="NoSpacing"/>
              <w:numPr>
                <w:ilvl w:val="0"/>
                <w:numId w:val="13"/>
              </w:numPr>
            </w:pPr>
            <w:r>
              <w:t xml:space="preserve">To investigate </w:t>
            </w:r>
            <w:r>
              <w:t>how to define sentiment classification toward covid-19 misinformation?</w:t>
            </w:r>
          </w:p>
          <w:p w14:paraId="6187E0B4" w14:textId="79C0083D" w:rsidR="004872F4" w:rsidRDefault="004872F4" w:rsidP="00DC6C89">
            <w:pPr>
              <w:pStyle w:val="NoSpacing"/>
              <w:numPr>
                <w:ilvl w:val="0"/>
                <w:numId w:val="13"/>
              </w:numPr>
            </w:pPr>
            <w:r>
              <w:t>TO investigate can we apply LID into NLP?</w:t>
            </w:r>
          </w:p>
          <w:p w14:paraId="7522A710" w14:textId="0F8B7AA1" w:rsidR="004872F4" w:rsidRPr="00733DC4" w:rsidRDefault="004872F4" w:rsidP="004872F4">
            <w:pPr>
              <w:pStyle w:val="NoSpacing"/>
              <w:ind w:left="360"/>
            </w:pPr>
          </w:p>
        </w:tc>
      </w:tr>
      <w:tr w:rsidR="004A38CD" w14:paraId="3D561B13" w14:textId="77777777" w:rsidTr="00A37D43">
        <w:trPr>
          <w:cantSplit/>
          <w:trHeight w:val="340"/>
        </w:trPr>
        <w:tc>
          <w:tcPr>
            <w:tcW w:w="2263" w:type="dxa"/>
          </w:tcPr>
          <w:p w14:paraId="2347F53A" w14:textId="35ACCC40" w:rsidR="004A38CD" w:rsidRDefault="004A38CD" w:rsidP="004A38CD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lastRenderedPageBreak/>
              <w:t xml:space="preserve">Summary of the work done: </w:t>
            </w:r>
          </w:p>
        </w:tc>
        <w:tc>
          <w:tcPr>
            <w:tcW w:w="7513" w:type="dxa"/>
          </w:tcPr>
          <w:p w14:paraId="73DEBAB1" w14:textId="77777777" w:rsidR="004A38CD" w:rsidRDefault="004A38CD" w:rsidP="004A38CD">
            <w:pPr>
              <w:pStyle w:val="NoSpacing"/>
            </w:pPr>
            <w:r w:rsidRPr="00733DC4">
              <w:t xml:space="preserve">[Add </w:t>
            </w:r>
            <w:r>
              <w:t>details of the work you completed in the past/current week</w:t>
            </w:r>
            <w:r w:rsidRPr="00733DC4">
              <w:t>]</w:t>
            </w:r>
          </w:p>
          <w:p w14:paraId="06DDB6C9" w14:textId="22904AA9" w:rsidR="004A38CD" w:rsidRDefault="004872F4" w:rsidP="004872F4">
            <w:pPr>
              <w:pStyle w:val="NoSpacing"/>
              <w:numPr>
                <w:ilvl w:val="0"/>
                <w:numId w:val="14"/>
              </w:numPr>
              <w:rPr>
                <w:i/>
                <w:iCs/>
              </w:rPr>
            </w:pPr>
            <w:r>
              <w:rPr>
                <w:i/>
                <w:iCs/>
              </w:rPr>
              <w:t>Completed of reading three related papers and summarized them</w:t>
            </w:r>
          </w:p>
          <w:p w14:paraId="148D0785" w14:textId="0B2E935E" w:rsidR="004872F4" w:rsidRDefault="004872F4" w:rsidP="004872F4">
            <w:pPr>
              <w:pStyle w:val="NoSpacing"/>
              <w:numPr>
                <w:ilvl w:val="0"/>
                <w:numId w:val="14"/>
              </w:numPr>
              <w:rPr>
                <w:i/>
                <w:iCs/>
              </w:rPr>
            </w:pPr>
            <w:r>
              <w:rPr>
                <w:i/>
                <w:iCs/>
              </w:rPr>
              <w:t xml:space="preserve">Collected one potential dataset which can use in my research </w:t>
            </w:r>
          </w:p>
          <w:p w14:paraId="14D83B7E" w14:textId="29E9A31F" w:rsidR="004872F4" w:rsidRDefault="00866F3C" w:rsidP="004872F4">
            <w:pPr>
              <w:pStyle w:val="NoSpacing"/>
              <w:numPr>
                <w:ilvl w:val="0"/>
                <w:numId w:val="14"/>
              </w:numPr>
              <w:rPr>
                <w:i/>
                <w:iCs/>
              </w:rPr>
            </w:pPr>
            <w:r>
              <w:rPr>
                <w:i/>
                <w:iCs/>
              </w:rPr>
              <w:t xml:space="preserve">Literature review draft </w:t>
            </w:r>
          </w:p>
          <w:p w14:paraId="1A9766F9" w14:textId="4D5D1439" w:rsidR="004872F4" w:rsidRPr="00553E90" w:rsidRDefault="004872F4" w:rsidP="004A38CD">
            <w:pPr>
              <w:pStyle w:val="NoSpacing"/>
              <w:rPr>
                <w:i/>
                <w:iCs/>
              </w:rPr>
            </w:pPr>
          </w:p>
        </w:tc>
      </w:tr>
      <w:tr w:rsidR="004A38CD" w14:paraId="78C0FFDF" w14:textId="77777777" w:rsidTr="00A37D43">
        <w:trPr>
          <w:cantSplit/>
          <w:trHeight w:val="340"/>
        </w:trPr>
        <w:tc>
          <w:tcPr>
            <w:tcW w:w="2263" w:type="dxa"/>
          </w:tcPr>
          <w:p w14:paraId="601BE284" w14:textId="0C72A2B4" w:rsidR="004A38CD" w:rsidRDefault="004A38CD" w:rsidP="004A38CD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t>Next steps:</w:t>
            </w:r>
          </w:p>
        </w:tc>
        <w:tc>
          <w:tcPr>
            <w:tcW w:w="7513" w:type="dxa"/>
          </w:tcPr>
          <w:p w14:paraId="4A0D123E" w14:textId="77777777" w:rsidR="004A38CD" w:rsidRDefault="00866F3C" w:rsidP="004A38CD">
            <w:pPr>
              <w:pStyle w:val="NoSpacing"/>
            </w:pPr>
            <w:r>
              <w:t xml:space="preserve">Tasks to </w:t>
            </w:r>
            <w:proofErr w:type="gramStart"/>
            <w:r>
              <w:t>do :</w:t>
            </w:r>
            <w:proofErr w:type="gramEnd"/>
          </w:p>
          <w:p w14:paraId="16B68E9E" w14:textId="04A5BEF2" w:rsidR="00866F3C" w:rsidRDefault="00866F3C" w:rsidP="00866F3C">
            <w:pPr>
              <w:pStyle w:val="NoSpacing"/>
              <w:numPr>
                <w:ilvl w:val="0"/>
                <w:numId w:val="15"/>
              </w:numPr>
            </w:pPr>
            <w:r>
              <w:t xml:space="preserve">To completed literature review </w:t>
            </w:r>
          </w:p>
          <w:p w14:paraId="7F09248F" w14:textId="77777777" w:rsidR="00866F3C" w:rsidRDefault="00866F3C" w:rsidP="00866F3C">
            <w:pPr>
              <w:pStyle w:val="NoSpacing"/>
              <w:numPr>
                <w:ilvl w:val="0"/>
                <w:numId w:val="15"/>
              </w:numPr>
            </w:pPr>
            <w:r>
              <w:t xml:space="preserve">To improve datasets </w:t>
            </w:r>
          </w:p>
          <w:p w14:paraId="28CDC310" w14:textId="11CDC98C" w:rsidR="00866F3C" w:rsidRDefault="00866F3C" w:rsidP="00866F3C">
            <w:pPr>
              <w:pStyle w:val="NoSpacing"/>
              <w:numPr>
                <w:ilvl w:val="0"/>
                <w:numId w:val="15"/>
              </w:numPr>
            </w:pPr>
            <w:r>
              <w:t>To learn LID and NLP technique</w:t>
            </w:r>
          </w:p>
        </w:tc>
      </w:tr>
      <w:tr w:rsidR="004A38CD" w14:paraId="33CFBB10" w14:textId="77777777" w:rsidTr="00A37D43">
        <w:trPr>
          <w:cantSplit/>
          <w:trHeight w:val="340"/>
        </w:trPr>
        <w:tc>
          <w:tcPr>
            <w:tcW w:w="2263" w:type="dxa"/>
          </w:tcPr>
          <w:p w14:paraId="67AD8905" w14:textId="7016BCFB" w:rsidR="004A38CD" w:rsidRDefault="004A38CD" w:rsidP="004A38CD">
            <w:pPr>
              <w:pStyle w:val="NoSpacing"/>
              <w:rPr>
                <w:rStyle w:val="Strong"/>
              </w:rPr>
            </w:pPr>
            <w:r>
              <w:rPr>
                <w:rStyle w:val="Strong"/>
              </w:rPr>
              <w:t>Overall project progress:</w:t>
            </w:r>
          </w:p>
        </w:tc>
        <w:tc>
          <w:tcPr>
            <w:tcW w:w="7513" w:type="dxa"/>
          </w:tcPr>
          <w:p w14:paraId="076E76C9" w14:textId="5DEE83DB" w:rsidR="004A38CD" w:rsidRPr="00733DC4" w:rsidRDefault="004A38CD" w:rsidP="004A38CD">
            <w:pPr>
              <w:pStyle w:val="NoSpacing"/>
            </w:pPr>
            <w:r>
              <w:t xml:space="preserve">[Add comments on the project backlog, i.e., your overall progress in the project for achieving the </w:t>
            </w:r>
            <w:proofErr w:type="gramStart"/>
            <w:r>
              <w:t>final results</w:t>
            </w:r>
            <w:proofErr w:type="gramEnd"/>
            <w:r>
              <w:t>]</w:t>
            </w:r>
          </w:p>
        </w:tc>
      </w:tr>
    </w:tbl>
    <w:p w14:paraId="4B4CD250" w14:textId="4E90E7FD" w:rsidR="008909CA" w:rsidRDefault="008909CA" w:rsidP="00540798">
      <w:pPr>
        <w:pStyle w:val="Heading1"/>
        <w:rPr>
          <w:i/>
          <w:iCs/>
          <w:color w:val="595959" w:themeColor="text1" w:themeTint="A6"/>
        </w:rPr>
      </w:pPr>
    </w:p>
    <w:p w14:paraId="2820AD41" w14:textId="08A35003" w:rsidR="00866F3C" w:rsidRDefault="00866F3C" w:rsidP="00866F3C"/>
    <w:p w14:paraId="7C413BCF" w14:textId="560E9806" w:rsidR="00866F3C" w:rsidRDefault="00866F3C" w:rsidP="00866F3C">
      <w:r>
        <w:t xml:space="preserve">Week3 Worklog: </w:t>
      </w:r>
    </w:p>
    <w:p w14:paraId="3CC16612" w14:textId="08EAF9AC" w:rsidR="00866F3C" w:rsidRDefault="00866F3C" w:rsidP="00866F3C">
      <w:r w:rsidRPr="00866F3C">
        <w:drawing>
          <wp:inline distT="0" distB="0" distL="0" distR="0" wp14:anchorId="55CEE7CF" wp14:editId="756852B2">
            <wp:extent cx="5904230" cy="1657350"/>
            <wp:effectExtent l="0" t="0" r="1270" b="635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8E6A5" w14:textId="3E3CBD51" w:rsidR="00866F3C" w:rsidRDefault="00866F3C" w:rsidP="00866F3C"/>
    <w:p w14:paraId="2CD04F30" w14:textId="56D1175C" w:rsidR="00866F3C" w:rsidRDefault="00866F3C" w:rsidP="00866F3C">
      <w:r>
        <w:t>Paper read:</w:t>
      </w:r>
    </w:p>
    <w:p w14:paraId="2E79FF89" w14:textId="20D23E42" w:rsidR="00866F3C" w:rsidRDefault="00866F3C" w:rsidP="00866F3C">
      <w:r w:rsidRPr="00866F3C">
        <w:lastRenderedPageBreak/>
        <w:drawing>
          <wp:inline distT="0" distB="0" distL="0" distR="0" wp14:anchorId="1E7D8050" wp14:editId="60EA8A8D">
            <wp:extent cx="5904230" cy="2040890"/>
            <wp:effectExtent l="0" t="0" r="1270" b="381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2732" w14:textId="270E645F" w:rsidR="00866F3C" w:rsidRDefault="00866F3C" w:rsidP="00866F3C"/>
    <w:p w14:paraId="6E2D633B" w14:textId="5C5F4E17" w:rsidR="00866F3C" w:rsidRDefault="00866F3C" w:rsidP="00866F3C">
      <w:r>
        <w:t>Meeting with Supervisor:</w:t>
      </w:r>
    </w:p>
    <w:p w14:paraId="4F43AE7B" w14:textId="4E0631EA" w:rsidR="00866F3C" w:rsidRDefault="000D6D9B" w:rsidP="00866F3C">
      <w:r w:rsidRPr="000D6D9B">
        <w:drawing>
          <wp:inline distT="0" distB="0" distL="0" distR="0" wp14:anchorId="50EB4217" wp14:editId="0A2F2760">
            <wp:extent cx="5904230" cy="3515360"/>
            <wp:effectExtent l="0" t="0" r="1270" b="2540"/>
            <wp:docPr id="3" name="Picture 3" descr="A person in front of a white board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erson in front of a white board with writing on i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5C602" w14:textId="135F547B" w:rsidR="000D6D9B" w:rsidRDefault="000D6D9B" w:rsidP="00866F3C"/>
    <w:p w14:paraId="4B38A08A" w14:textId="5673AE44" w:rsidR="000D6D9B" w:rsidRDefault="000D6D9B" w:rsidP="00866F3C"/>
    <w:p w14:paraId="2EF14244" w14:textId="78880331" w:rsidR="000D6D9B" w:rsidRDefault="000D6D9B" w:rsidP="00866F3C"/>
    <w:p w14:paraId="14EF5C80" w14:textId="77777777" w:rsidR="000D6D9B" w:rsidRDefault="000D6D9B" w:rsidP="00866F3C"/>
    <w:p w14:paraId="2D204897" w14:textId="73974DD6" w:rsidR="000D6D9B" w:rsidRDefault="000D6D9B" w:rsidP="00866F3C">
      <w:r>
        <w:t>Datasets collected:</w:t>
      </w:r>
    </w:p>
    <w:p w14:paraId="0E91F764" w14:textId="3375B05B" w:rsidR="000D6D9B" w:rsidRPr="00866F3C" w:rsidRDefault="000D6D9B" w:rsidP="00866F3C">
      <w:r w:rsidRPr="000D6D9B">
        <w:drawing>
          <wp:inline distT="0" distB="0" distL="0" distR="0" wp14:anchorId="44FB5871" wp14:editId="28A314BD">
            <wp:extent cx="5904230" cy="1973580"/>
            <wp:effectExtent l="0" t="0" r="127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6D9B" w:rsidRPr="00866F3C" w:rsidSect="002B3F13">
      <w:headerReference w:type="default" r:id="rId15"/>
      <w:footerReference w:type="default" r:id="rId16"/>
      <w:headerReference w:type="first" r:id="rId17"/>
      <w:footerReference w:type="first" r:id="rId18"/>
      <w:pgSz w:w="11906" w:h="16838"/>
      <w:pgMar w:top="4026" w:right="1474" w:bottom="1843" w:left="1134" w:header="709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FD64D2" w14:textId="77777777" w:rsidR="005404A3" w:rsidRDefault="005404A3" w:rsidP="00DF3824">
      <w:pPr>
        <w:spacing w:after="0"/>
      </w:pPr>
      <w:r>
        <w:separator/>
      </w:r>
    </w:p>
  </w:endnote>
  <w:endnote w:type="continuationSeparator" w:id="0">
    <w:p w14:paraId="573AF6D1" w14:textId="77777777" w:rsidR="005404A3" w:rsidRDefault="005404A3" w:rsidP="00DF382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rown">
    <w:altName w:val="Calibri"/>
    <w:panose1 w:val="020B0604020202020204"/>
    <w:charset w:val="00"/>
    <w:family w:val="modern"/>
    <w:notTrueType/>
    <w:pitch w:val="variable"/>
    <w:sig w:usb0="A00000BF" w:usb1="4000206B" w:usb2="00000000" w:usb3="00000000" w:csb0="00000193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34D6B3" w14:textId="77777777" w:rsidR="001147D3" w:rsidRPr="00DD6092" w:rsidRDefault="001147D3" w:rsidP="001147D3">
    <w:pPr>
      <w:pStyle w:val="FooterPageNo"/>
      <w:framePr w:wrap="around"/>
    </w:pPr>
    <w:r>
      <w:t xml:space="preserve">Page </w:t>
    </w:r>
    <w:sdt>
      <w:sdtPr>
        <w:id w:val="140001358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F0A68"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45F7BB2E" w14:textId="77777777" w:rsidR="001147D3" w:rsidRDefault="001147D3" w:rsidP="001147D3">
    <w:pPr>
      <w:pStyle w:val="Footer"/>
    </w:pPr>
  </w:p>
  <w:p w14:paraId="4BD4A5E8" w14:textId="77777777" w:rsidR="00F675AD" w:rsidRPr="001147D3" w:rsidRDefault="001147D3" w:rsidP="001147D3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79744" behindDoc="1" locked="1" layoutInCell="1" allowOverlap="1" wp14:anchorId="0FDDDA0C" wp14:editId="4D02A95E">
              <wp:simplePos x="0" y="0"/>
              <wp:positionH relativeFrom="page">
                <wp:align>left</wp:align>
              </wp:positionH>
              <wp:positionV relativeFrom="page">
                <wp:posOffset>9645650</wp:posOffset>
              </wp:positionV>
              <wp:extent cx="7315200" cy="604800"/>
              <wp:effectExtent l="0" t="0" r="0" b="5080"/>
              <wp:wrapNone/>
              <wp:docPr id="14" name="Group 14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15200" cy="604800"/>
                        <a:chOff x="0" y="0"/>
                        <a:chExt cx="7316707" cy="604800"/>
                      </a:xfrm>
                    </wpg:grpSpPr>
                    <wps:wsp>
                      <wps:cNvPr id="15" name="Freeform 9"/>
                      <wps:cNvSpPr>
                        <a:spLocks/>
                      </wps:cNvSpPr>
                      <wps:spPr bwMode="auto">
                        <a:xfrm>
                          <a:off x="0" y="0"/>
                          <a:ext cx="6721200" cy="604800"/>
                        </a:xfrm>
                        <a:custGeom>
                          <a:avLst/>
                          <a:gdLst>
                            <a:gd name="T0" fmla="*/ 0 w 2891"/>
                            <a:gd name="T1" fmla="*/ 0 h 259"/>
                            <a:gd name="T2" fmla="*/ 2756 w 2891"/>
                            <a:gd name="T3" fmla="*/ 0 h 259"/>
                            <a:gd name="T4" fmla="*/ 2891 w 2891"/>
                            <a:gd name="T5" fmla="*/ 130 h 259"/>
                            <a:gd name="T6" fmla="*/ 2756 w 2891"/>
                            <a:gd name="T7" fmla="*/ 259 h 259"/>
                            <a:gd name="T8" fmla="*/ 0 w 2891"/>
                            <a:gd name="T9" fmla="*/ 259 h 259"/>
                            <a:gd name="T10" fmla="*/ 0 w 2891"/>
                            <a:gd name="T11" fmla="*/ 0 h 25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2891" h="259">
                              <a:moveTo>
                                <a:pt x="0" y="0"/>
                              </a:moveTo>
                              <a:cubicBezTo>
                                <a:pt x="2756" y="0"/>
                                <a:pt x="2756" y="0"/>
                                <a:pt x="2756" y="0"/>
                              </a:cubicBezTo>
                              <a:cubicBezTo>
                                <a:pt x="2831" y="0"/>
                                <a:pt x="2891" y="58"/>
                                <a:pt x="2891" y="130"/>
                              </a:cubicBezTo>
                              <a:cubicBezTo>
                                <a:pt x="2891" y="201"/>
                                <a:pt x="2831" y="259"/>
                                <a:pt x="2756" y="259"/>
                              </a:cubicBezTo>
                              <a:cubicBezTo>
                                <a:pt x="0" y="259"/>
                                <a:pt x="0" y="259"/>
                                <a:pt x="0" y="25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Oval 10"/>
                      <wps:cNvSpPr>
                        <a:spLocks noChangeArrowheads="1"/>
                      </wps:cNvSpPr>
                      <wps:spPr bwMode="auto">
                        <a:xfrm>
                          <a:off x="6762307" y="21265"/>
                          <a:ext cx="554400" cy="558000"/>
                        </a:xfrm>
                        <a:prstGeom prst="ellipse">
                          <a:avLst/>
                        </a:prstGeom>
                        <a:solidFill>
                          <a:srgbClr val="D2D0C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4EBF57A" id="Group 14" o:spid="_x0000_s1026" alt="&quot;&quot;" style="position:absolute;margin-left:0;margin-top:759.5pt;width:8in;height:47.6pt;z-index:-251636736;mso-position-horizontal:left;mso-position-horizontal-relative:page;mso-position-vertical-relative:page;mso-width-relative:margin;mso-height-relative:margin" coordsize="73167,604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">
              <v:shape id="Freeform 9" o:spid="_x0000_s1027" style="position:absolute;width:67212;height:6048;visibility:visible;mso-wrap-style:square;v-text-anchor:top" coordsize="2891,25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" path="m,c2756,,2756,,2756,v75,,135,58,135,130c2891,201,2831,259,2756,259,,259,,259,,259l,xe" fillcolor="#393938" stroked="f">
                <v:path arrowok="t" o:connecttype="custom" o:connectlocs="0,0;6407343,0;6721200,303568;6407343,604800;0,604800;0,0" o:connectangles="0,0,0,0,0,0"/>
              </v:shape>
              <v:oval id="Oval 10" o:spid="_x0000_s1028" style="position:absolute;left:67623;top:212;width:5544;height:55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" fillcolor="#d2d0cd" stroked="f"/>
              <w10:wrap anchorx="page" anchory="page"/>
              <w10:anchorlock/>
            </v:group>
          </w:pict>
        </mc:Fallback>
      </mc:AlternateContent>
    </w:r>
    <w:r w:rsidRPr="00DD6092">
      <w:t xml:space="preserve">Deakin </w:t>
    </w:r>
    <w:r w:rsidRPr="001147D3">
      <w:t>University</w:t>
    </w:r>
    <w:r w:rsidRPr="00DD6092">
      <w:t xml:space="preserve"> CRICOS Provider Code: 00113B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D3EA2D" w14:textId="77777777" w:rsidR="001147D3" w:rsidRPr="00DD6092" w:rsidRDefault="001147D3" w:rsidP="001147D3">
    <w:pPr>
      <w:pStyle w:val="FooterPageNo"/>
      <w:framePr w:wrap="around"/>
    </w:pPr>
    <w:r>
      <w:t xml:space="preserve">Page </w:t>
    </w:r>
    <w:sdt>
      <w:sdtPr>
        <w:id w:val="-133067691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364EA">
          <w:rPr>
            <w:noProof/>
          </w:rPr>
          <w:t>1</w:t>
        </w:r>
        <w:r>
          <w:rPr>
            <w:noProof/>
          </w:rPr>
          <w:fldChar w:fldCharType="end"/>
        </w:r>
      </w:sdtContent>
    </w:sdt>
  </w:p>
  <w:p w14:paraId="2ACB8416" w14:textId="77777777" w:rsidR="007B3A6C" w:rsidRPr="001147D3" w:rsidRDefault="001147D3" w:rsidP="001147D3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77696" behindDoc="1" locked="1" layoutInCell="1" allowOverlap="1" wp14:anchorId="18DC7DDF" wp14:editId="5DD587C9">
              <wp:simplePos x="0" y="0"/>
              <wp:positionH relativeFrom="page">
                <wp:align>left</wp:align>
              </wp:positionH>
              <wp:positionV relativeFrom="page">
                <wp:posOffset>9645650</wp:posOffset>
              </wp:positionV>
              <wp:extent cx="7315200" cy="604800"/>
              <wp:effectExtent l="0" t="0" r="0" b="5080"/>
              <wp:wrapNone/>
              <wp:docPr id="9" name="Group 9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15200" cy="604800"/>
                        <a:chOff x="0" y="0"/>
                        <a:chExt cx="7316707" cy="604800"/>
                      </a:xfrm>
                    </wpg:grpSpPr>
                    <wps:wsp>
                      <wps:cNvPr id="6" name="Freeform 9"/>
                      <wps:cNvSpPr>
                        <a:spLocks/>
                      </wps:cNvSpPr>
                      <wps:spPr bwMode="auto">
                        <a:xfrm>
                          <a:off x="0" y="0"/>
                          <a:ext cx="6721200" cy="604800"/>
                        </a:xfrm>
                        <a:custGeom>
                          <a:avLst/>
                          <a:gdLst>
                            <a:gd name="T0" fmla="*/ 0 w 2891"/>
                            <a:gd name="T1" fmla="*/ 0 h 259"/>
                            <a:gd name="T2" fmla="*/ 2756 w 2891"/>
                            <a:gd name="T3" fmla="*/ 0 h 259"/>
                            <a:gd name="T4" fmla="*/ 2891 w 2891"/>
                            <a:gd name="T5" fmla="*/ 130 h 259"/>
                            <a:gd name="T6" fmla="*/ 2756 w 2891"/>
                            <a:gd name="T7" fmla="*/ 259 h 259"/>
                            <a:gd name="T8" fmla="*/ 0 w 2891"/>
                            <a:gd name="T9" fmla="*/ 259 h 259"/>
                            <a:gd name="T10" fmla="*/ 0 w 2891"/>
                            <a:gd name="T11" fmla="*/ 0 h 25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2891" h="259">
                              <a:moveTo>
                                <a:pt x="0" y="0"/>
                              </a:moveTo>
                              <a:cubicBezTo>
                                <a:pt x="2756" y="0"/>
                                <a:pt x="2756" y="0"/>
                                <a:pt x="2756" y="0"/>
                              </a:cubicBezTo>
                              <a:cubicBezTo>
                                <a:pt x="2831" y="0"/>
                                <a:pt x="2891" y="58"/>
                                <a:pt x="2891" y="130"/>
                              </a:cubicBezTo>
                              <a:cubicBezTo>
                                <a:pt x="2891" y="201"/>
                                <a:pt x="2831" y="259"/>
                                <a:pt x="2756" y="259"/>
                              </a:cubicBezTo>
                              <a:cubicBezTo>
                                <a:pt x="0" y="259"/>
                                <a:pt x="0" y="259"/>
                                <a:pt x="0" y="25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393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Oval 10"/>
                      <wps:cNvSpPr>
                        <a:spLocks noChangeArrowheads="1"/>
                      </wps:cNvSpPr>
                      <wps:spPr bwMode="auto">
                        <a:xfrm>
                          <a:off x="6762307" y="21265"/>
                          <a:ext cx="554400" cy="558000"/>
                        </a:xfrm>
                        <a:prstGeom prst="ellipse">
                          <a:avLst/>
                        </a:prstGeom>
                        <a:solidFill>
                          <a:srgbClr val="D2D0C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7D65788" id="Group 9" o:spid="_x0000_s1026" alt="&quot;&quot;" style="position:absolute;margin-left:0;margin-top:759.5pt;width:8in;height:47.6pt;z-index:-251638784;mso-position-horizontal:left;mso-position-horizontal-relative:page;mso-position-vertical-relative:page;mso-width-relative:margin;mso-height-relative:margin" coordsize="73167,604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">
              <v:shape id="Freeform 9" o:spid="_x0000_s1027" style="position:absolute;width:67212;height:6048;visibility:visible;mso-wrap-style:square;v-text-anchor:top" coordsize="2891,25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" path="m,c2756,,2756,,2756,v75,,135,58,135,130c2891,201,2831,259,2756,259,,259,,259,,259l,xe" fillcolor="#393938" stroked="f">
                <v:path arrowok="t" o:connecttype="custom" o:connectlocs="0,0;6407343,0;6721200,303568;6407343,604800;0,604800;0,0" o:connectangles="0,0,0,0,0,0"/>
              </v:shape>
              <v:oval id="Oval 10" o:spid="_x0000_s1028" style="position:absolute;left:67623;top:212;width:5544;height:55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" fillcolor="#d2d0cd" stroked="f"/>
              <w10:wrap anchorx="page" anchory="page"/>
              <w10:anchorlock/>
            </v:group>
          </w:pict>
        </mc:Fallback>
      </mc:AlternateContent>
    </w:r>
    <w:r w:rsidRPr="00DD6092">
      <w:t>Deakin University CRICOS Provider Code: 00113B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FE306D" w14:textId="77777777" w:rsidR="005404A3" w:rsidRDefault="005404A3" w:rsidP="00DF3824">
      <w:pPr>
        <w:spacing w:after="0"/>
      </w:pPr>
      <w:bookmarkStart w:id="0" w:name="_Hlk484422822"/>
      <w:bookmarkEnd w:id="0"/>
      <w:r>
        <w:separator/>
      </w:r>
    </w:p>
  </w:footnote>
  <w:footnote w:type="continuationSeparator" w:id="0">
    <w:p w14:paraId="252C3D1E" w14:textId="77777777" w:rsidR="005404A3" w:rsidRDefault="005404A3" w:rsidP="00DF382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8EB34" w14:textId="77777777" w:rsidR="00DF3824" w:rsidRDefault="00CB3152">
    <w:pPr>
      <w:pStyle w:val="Header"/>
    </w:pPr>
    <w:r w:rsidRPr="00CB3152">
      <w:t xml:space="preserve"> </w:t>
    </w:r>
    <w:r w:rsidR="00AC537A" w:rsidRPr="00AC537A">
      <w:rPr>
        <w:noProof/>
      </w:rPr>
      <w:drawing>
        <wp:anchor distT="0" distB="0" distL="114300" distR="114300" simplePos="0" relativeHeight="251659264" behindDoc="1" locked="1" layoutInCell="1" allowOverlap="1" wp14:anchorId="453C52B9" wp14:editId="363E5208">
          <wp:simplePos x="0" y="0"/>
          <wp:positionH relativeFrom="page">
            <wp:posOffset>666115</wp:posOffset>
          </wp:positionH>
          <wp:positionV relativeFrom="page">
            <wp:posOffset>619125</wp:posOffset>
          </wp:positionV>
          <wp:extent cx="1368000" cy="1328400"/>
          <wp:effectExtent l="0" t="0" r="0" b="5715"/>
          <wp:wrapNone/>
          <wp:docPr id="59" name="Picture 59" descr="Deakin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9" name="Picture 59" descr="Deakin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68000" cy="132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16B8BC" w14:textId="77777777" w:rsidR="007B3A6C" w:rsidRDefault="00FA688B">
    <w:pPr>
      <w:pStyle w:val="Header"/>
    </w:pPr>
    <w:r w:rsidRPr="00AC537A">
      <w:rPr>
        <w:noProof/>
      </w:rPr>
      <w:t xml:space="preserve"> </w:t>
    </w:r>
    <w:r w:rsidR="007B3A6C" w:rsidRPr="00AC537A">
      <w:rPr>
        <w:noProof/>
      </w:rPr>
      <w:drawing>
        <wp:anchor distT="0" distB="0" distL="114300" distR="114300" simplePos="0" relativeHeight="251661312" behindDoc="1" locked="1" layoutInCell="1" allowOverlap="1" wp14:anchorId="7A285F06" wp14:editId="79D26E40">
          <wp:simplePos x="0" y="0"/>
          <wp:positionH relativeFrom="page">
            <wp:posOffset>666115</wp:posOffset>
          </wp:positionH>
          <wp:positionV relativeFrom="page">
            <wp:posOffset>619125</wp:posOffset>
          </wp:positionV>
          <wp:extent cx="1368000" cy="1328400"/>
          <wp:effectExtent l="0" t="0" r="0" b="5715"/>
          <wp:wrapNone/>
          <wp:docPr id="62" name="Picture 62" descr="Deakin University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2" name="Picture 62" descr="Deakin University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68000" cy="132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7AC1BC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C0625B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CB4E32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80"/>
    <w:multiLevelType w:val="singleLevel"/>
    <w:tmpl w:val="FBA825E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3CDC0E9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62D8884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6" w15:restartNumberingAfterBreak="0">
    <w:nsid w:val="120C1602"/>
    <w:multiLevelType w:val="multilevel"/>
    <w:tmpl w:val="96941AA0"/>
    <w:styleLink w:val="Numbers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FA0396"/>
    <w:multiLevelType w:val="multilevel"/>
    <w:tmpl w:val="0C09001D"/>
    <w:styleLink w:val="Bullets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28C308B2"/>
    <w:multiLevelType w:val="multilevel"/>
    <w:tmpl w:val="96941AA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08236F"/>
    <w:multiLevelType w:val="multilevel"/>
    <w:tmpl w:val="C1B49598"/>
    <w:styleLink w:val="BulletsandLists"/>
    <w:lvl w:ilvl="0">
      <w:start w:val="1"/>
      <w:numFmt w:val="bullet"/>
      <w:pStyle w:val="ListBullet"/>
      <w:lvlText w:val=""/>
      <w:lvlJc w:val="left"/>
      <w:pPr>
        <w:ind w:left="284" w:hanging="284"/>
      </w:pPr>
      <w:rPr>
        <w:rFonts w:ascii="Symbol" w:hAnsi="Symbol" w:hint="default"/>
        <w:color w:val="auto"/>
      </w:rPr>
    </w:lvl>
    <w:lvl w:ilvl="1">
      <w:start w:val="1"/>
      <w:numFmt w:val="bullet"/>
      <w:pStyle w:val="ListBullet2"/>
      <w:lvlText w:val="–"/>
      <w:lvlJc w:val="left"/>
      <w:pPr>
        <w:ind w:left="568" w:hanging="284"/>
      </w:pPr>
      <w:rPr>
        <w:rFonts w:ascii="Brown" w:hAnsi="Brown" w:hint="default"/>
        <w:color w:val="auto"/>
      </w:rPr>
    </w:lvl>
    <w:lvl w:ilvl="2">
      <w:start w:val="1"/>
      <w:numFmt w:val="lowerRoman"/>
      <w:lvlText w:val="%3)"/>
      <w:lvlJc w:val="left"/>
      <w:pPr>
        <w:ind w:left="852" w:hanging="284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136" w:hanging="284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420" w:hanging="284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04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988" w:hanging="284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272" w:hanging="284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556" w:hanging="284"/>
      </w:pPr>
      <w:rPr>
        <w:rFonts w:hint="default"/>
      </w:rPr>
    </w:lvl>
  </w:abstractNum>
  <w:abstractNum w:abstractNumId="10" w15:restartNumberingAfterBreak="0">
    <w:nsid w:val="446221D1"/>
    <w:multiLevelType w:val="multilevel"/>
    <w:tmpl w:val="0C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4CFA5AD7"/>
    <w:multiLevelType w:val="hybridMultilevel"/>
    <w:tmpl w:val="51FA5A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80729F"/>
    <w:multiLevelType w:val="hybridMultilevel"/>
    <w:tmpl w:val="3A36AC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052BF6"/>
    <w:multiLevelType w:val="hybridMultilevel"/>
    <w:tmpl w:val="79ECEA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D37613"/>
    <w:multiLevelType w:val="multilevel"/>
    <w:tmpl w:val="4A82DE82"/>
    <w:lvl w:ilvl="0">
      <w:start w:val="1"/>
      <w:numFmt w:val="decimal"/>
      <w:pStyle w:val="ListNumber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568" w:hanging="284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928"/>
        </w:tabs>
        <w:ind w:left="852" w:hanging="284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212"/>
        </w:tabs>
        <w:ind w:left="1136" w:hanging="284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1496"/>
        </w:tabs>
        <w:ind w:left="1420" w:hanging="284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1780"/>
        </w:tabs>
        <w:ind w:left="1704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064"/>
        </w:tabs>
        <w:ind w:left="1988" w:hanging="284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348"/>
        </w:tabs>
        <w:ind w:left="2272" w:hanging="284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2632"/>
        </w:tabs>
        <w:ind w:left="2556" w:hanging="284"/>
      </w:pPr>
      <w:rPr>
        <w:rFonts w:hint="default"/>
      </w:rPr>
    </w:lvl>
  </w:abstractNum>
  <w:num w:numId="1">
    <w:abstractNumId w:val="14"/>
  </w:num>
  <w:num w:numId="2">
    <w:abstractNumId w:val="9"/>
  </w:num>
  <w:num w:numId="3">
    <w:abstractNumId w:val="8"/>
  </w:num>
  <w:num w:numId="4">
    <w:abstractNumId w:val="7"/>
  </w:num>
  <w:num w:numId="5">
    <w:abstractNumId w:val="6"/>
  </w:num>
  <w:num w:numId="6">
    <w:abstractNumId w:val="10"/>
  </w:num>
  <w:num w:numId="7">
    <w:abstractNumId w:val="5"/>
  </w:num>
  <w:num w:numId="8">
    <w:abstractNumId w:val="4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3"/>
  </w:num>
  <w:num w:numId="14">
    <w:abstractNumId w:val="11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attachedTemplate r:id="rId1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623"/>
    <w:rsid w:val="000108D6"/>
    <w:rsid w:val="00047589"/>
    <w:rsid w:val="0005343E"/>
    <w:rsid w:val="0006471C"/>
    <w:rsid w:val="00087E5C"/>
    <w:rsid w:val="000944D2"/>
    <w:rsid w:val="000B16C7"/>
    <w:rsid w:val="000B3F78"/>
    <w:rsid w:val="000C06DD"/>
    <w:rsid w:val="000C4603"/>
    <w:rsid w:val="000D0CF6"/>
    <w:rsid w:val="000D3CD1"/>
    <w:rsid w:val="000D6D9B"/>
    <w:rsid w:val="000E2AE6"/>
    <w:rsid w:val="000E3179"/>
    <w:rsid w:val="000E411A"/>
    <w:rsid w:val="000E4231"/>
    <w:rsid w:val="000F3CB3"/>
    <w:rsid w:val="001110B1"/>
    <w:rsid w:val="001147D3"/>
    <w:rsid w:val="00127561"/>
    <w:rsid w:val="00145313"/>
    <w:rsid w:val="001500B9"/>
    <w:rsid w:val="0015067F"/>
    <w:rsid w:val="00155B8F"/>
    <w:rsid w:val="00157F21"/>
    <w:rsid w:val="00176FFA"/>
    <w:rsid w:val="00177887"/>
    <w:rsid w:val="00191997"/>
    <w:rsid w:val="00195BD3"/>
    <w:rsid w:val="001A112C"/>
    <w:rsid w:val="001B69DF"/>
    <w:rsid w:val="001E152B"/>
    <w:rsid w:val="001E54E5"/>
    <w:rsid w:val="001F4292"/>
    <w:rsid w:val="001F79F6"/>
    <w:rsid w:val="00200B26"/>
    <w:rsid w:val="00204453"/>
    <w:rsid w:val="0020480D"/>
    <w:rsid w:val="00206DA3"/>
    <w:rsid w:val="002159B5"/>
    <w:rsid w:val="00225641"/>
    <w:rsid w:val="00227F82"/>
    <w:rsid w:val="002301B6"/>
    <w:rsid w:val="00233FF8"/>
    <w:rsid w:val="00253691"/>
    <w:rsid w:val="002745AC"/>
    <w:rsid w:val="00290830"/>
    <w:rsid w:val="00292558"/>
    <w:rsid w:val="002A3BB9"/>
    <w:rsid w:val="002A692D"/>
    <w:rsid w:val="002B3F13"/>
    <w:rsid w:val="002C4AA4"/>
    <w:rsid w:val="002D2F69"/>
    <w:rsid w:val="002D771B"/>
    <w:rsid w:val="002D7DB3"/>
    <w:rsid w:val="002E1BB4"/>
    <w:rsid w:val="003326AA"/>
    <w:rsid w:val="00346733"/>
    <w:rsid w:val="0035773B"/>
    <w:rsid w:val="0037753F"/>
    <w:rsid w:val="003905D6"/>
    <w:rsid w:val="00391AB9"/>
    <w:rsid w:val="003E0EF7"/>
    <w:rsid w:val="003E3623"/>
    <w:rsid w:val="003E4EEE"/>
    <w:rsid w:val="003F3AB8"/>
    <w:rsid w:val="00400EA4"/>
    <w:rsid w:val="00402E48"/>
    <w:rsid w:val="00406474"/>
    <w:rsid w:val="004111F6"/>
    <w:rsid w:val="00415550"/>
    <w:rsid w:val="00420667"/>
    <w:rsid w:val="004240E9"/>
    <w:rsid w:val="00432968"/>
    <w:rsid w:val="004335B6"/>
    <w:rsid w:val="00463C35"/>
    <w:rsid w:val="00473778"/>
    <w:rsid w:val="00477103"/>
    <w:rsid w:val="004872F4"/>
    <w:rsid w:val="00490F4E"/>
    <w:rsid w:val="004928E8"/>
    <w:rsid w:val="004A1C74"/>
    <w:rsid w:val="004A38CD"/>
    <w:rsid w:val="004B087D"/>
    <w:rsid w:val="004B255F"/>
    <w:rsid w:val="004B40A1"/>
    <w:rsid w:val="004C417E"/>
    <w:rsid w:val="004C4948"/>
    <w:rsid w:val="004D0DC3"/>
    <w:rsid w:val="004F6F72"/>
    <w:rsid w:val="00506B57"/>
    <w:rsid w:val="005227FD"/>
    <w:rsid w:val="005364EA"/>
    <w:rsid w:val="005404A3"/>
    <w:rsid w:val="00540798"/>
    <w:rsid w:val="0055189F"/>
    <w:rsid w:val="00553E90"/>
    <w:rsid w:val="005630F2"/>
    <w:rsid w:val="00584306"/>
    <w:rsid w:val="00586736"/>
    <w:rsid w:val="005A1015"/>
    <w:rsid w:val="005B0654"/>
    <w:rsid w:val="005B1D6B"/>
    <w:rsid w:val="005B40F2"/>
    <w:rsid w:val="005B538B"/>
    <w:rsid w:val="005E5DFA"/>
    <w:rsid w:val="005E771A"/>
    <w:rsid w:val="00607AE7"/>
    <w:rsid w:val="006269A6"/>
    <w:rsid w:val="006506A2"/>
    <w:rsid w:val="00662C8B"/>
    <w:rsid w:val="006710E6"/>
    <w:rsid w:val="00671968"/>
    <w:rsid w:val="0067240D"/>
    <w:rsid w:val="006870FD"/>
    <w:rsid w:val="00687A7A"/>
    <w:rsid w:val="00696961"/>
    <w:rsid w:val="006A634B"/>
    <w:rsid w:val="006B3B6C"/>
    <w:rsid w:val="006C0F66"/>
    <w:rsid w:val="006E36D5"/>
    <w:rsid w:val="006F4E2F"/>
    <w:rsid w:val="00715207"/>
    <w:rsid w:val="00727597"/>
    <w:rsid w:val="00730D35"/>
    <w:rsid w:val="00732955"/>
    <w:rsid w:val="00733DC4"/>
    <w:rsid w:val="0074754C"/>
    <w:rsid w:val="0075264B"/>
    <w:rsid w:val="00756A58"/>
    <w:rsid w:val="00770564"/>
    <w:rsid w:val="0077154F"/>
    <w:rsid w:val="00781149"/>
    <w:rsid w:val="007A3A4E"/>
    <w:rsid w:val="007B1092"/>
    <w:rsid w:val="007B3A6C"/>
    <w:rsid w:val="007B79CE"/>
    <w:rsid w:val="007C049F"/>
    <w:rsid w:val="007C09A0"/>
    <w:rsid w:val="007C0A3F"/>
    <w:rsid w:val="007D65A6"/>
    <w:rsid w:val="007D6EC5"/>
    <w:rsid w:val="007E7123"/>
    <w:rsid w:val="00805528"/>
    <w:rsid w:val="008100DA"/>
    <w:rsid w:val="00810DAF"/>
    <w:rsid w:val="008146F3"/>
    <w:rsid w:val="008552AC"/>
    <w:rsid w:val="0085600E"/>
    <w:rsid w:val="0085796A"/>
    <w:rsid w:val="0086540A"/>
    <w:rsid w:val="00866F3C"/>
    <w:rsid w:val="00884864"/>
    <w:rsid w:val="008909CA"/>
    <w:rsid w:val="00893249"/>
    <w:rsid w:val="00894A67"/>
    <w:rsid w:val="008A3F28"/>
    <w:rsid w:val="008C66AF"/>
    <w:rsid w:val="008D1F0B"/>
    <w:rsid w:val="008E3540"/>
    <w:rsid w:val="008F408A"/>
    <w:rsid w:val="00901071"/>
    <w:rsid w:val="009119CA"/>
    <w:rsid w:val="00920E20"/>
    <w:rsid w:val="00931275"/>
    <w:rsid w:val="00952EBC"/>
    <w:rsid w:val="00954934"/>
    <w:rsid w:val="00954B88"/>
    <w:rsid w:val="0095688E"/>
    <w:rsid w:val="00993937"/>
    <w:rsid w:val="009951AD"/>
    <w:rsid w:val="009A2537"/>
    <w:rsid w:val="009A4F38"/>
    <w:rsid w:val="009A5A15"/>
    <w:rsid w:val="009B046F"/>
    <w:rsid w:val="009C6946"/>
    <w:rsid w:val="009E2D54"/>
    <w:rsid w:val="009E4909"/>
    <w:rsid w:val="009E77AC"/>
    <w:rsid w:val="00A0443F"/>
    <w:rsid w:val="00A06B80"/>
    <w:rsid w:val="00A25DBB"/>
    <w:rsid w:val="00A37249"/>
    <w:rsid w:val="00A37D43"/>
    <w:rsid w:val="00A41D87"/>
    <w:rsid w:val="00A44C32"/>
    <w:rsid w:val="00A61EF9"/>
    <w:rsid w:val="00A63915"/>
    <w:rsid w:val="00A9599B"/>
    <w:rsid w:val="00AA2B7A"/>
    <w:rsid w:val="00AB7600"/>
    <w:rsid w:val="00AC537A"/>
    <w:rsid w:val="00AD3A63"/>
    <w:rsid w:val="00AE7910"/>
    <w:rsid w:val="00B169C7"/>
    <w:rsid w:val="00B25CE8"/>
    <w:rsid w:val="00B40104"/>
    <w:rsid w:val="00B41826"/>
    <w:rsid w:val="00B43475"/>
    <w:rsid w:val="00BA0F7E"/>
    <w:rsid w:val="00BA160C"/>
    <w:rsid w:val="00BA4981"/>
    <w:rsid w:val="00BB1F6B"/>
    <w:rsid w:val="00BB455A"/>
    <w:rsid w:val="00BC1453"/>
    <w:rsid w:val="00BC5F47"/>
    <w:rsid w:val="00BD1D33"/>
    <w:rsid w:val="00BF2ECB"/>
    <w:rsid w:val="00BF7CE3"/>
    <w:rsid w:val="00C01C7E"/>
    <w:rsid w:val="00C40116"/>
    <w:rsid w:val="00C50F1F"/>
    <w:rsid w:val="00C54D00"/>
    <w:rsid w:val="00C644DC"/>
    <w:rsid w:val="00C64E2B"/>
    <w:rsid w:val="00C66EFE"/>
    <w:rsid w:val="00C936EE"/>
    <w:rsid w:val="00CA68DE"/>
    <w:rsid w:val="00CB3152"/>
    <w:rsid w:val="00CB4879"/>
    <w:rsid w:val="00CC710C"/>
    <w:rsid w:val="00CD13F9"/>
    <w:rsid w:val="00CD1755"/>
    <w:rsid w:val="00CD4887"/>
    <w:rsid w:val="00CE3822"/>
    <w:rsid w:val="00CE57E9"/>
    <w:rsid w:val="00CF58AF"/>
    <w:rsid w:val="00D66203"/>
    <w:rsid w:val="00D740E9"/>
    <w:rsid w:val="00D80039"/>
    <w:rsid w:val="00DA0B0F"/>
    <w:rsid w:val="00DA1D81"/>
    <w:rsid w:val="00DA7DB2"/>
    <w:rsid w:val="00DC2EDD"/>
    <w:rsid w:val="00DC305B"/>
    <w:rsid w:val="00DC6C89"/>
    <w:rsid w:val="00DD6092"/>
    <w:rsid w:val="00DF3824"/>
    <w:rsid w:val="00E07E9D"/>
    <w:rsid w:val="00E123FB"/>
    <w:rsid w:val="00E17EB1"/>
    <w:rsid w:val="00E2538C"/>
    <w:rsid w:val="00E32D05"/>
    <w:rsid w:val="00E47D42"/>
    <w:rsid w:val="00E51992"/>
    <w:rsid w:val="00E51B52"/>
    <w:rsid w:val="00E61F05"/>
    <w:rsid w:val="00E678C2"/>
    <w:rsid w:val="00E76E2D"/>
    <w:rsid w:val="00EC3334"/>
    <w:rsid w:val="00EC6E8D"/>
    <w:rsid w:val="00ED0F41"/>
    <w:rsid w:val="00EE16B8"/>
    <w:rsid w:val="00EF0A68"/>
    <w:rsid w:val="00EF3E21"/>
    <w:rsid w:val="00F07DBD"/>
    <w:rsid w:val="00F53C72"/>
    <w:rsid w:val="00F54307"/>
    <w:rsid w:val="00F645F5"/>
    <w:rsid w:val="00F675AD"/>
    <w:rsid w:val="00F71CF6"/>
    <w:rsid w:val="00F7223D"/>
    <w:rsid w:val="00F7506E"/>
    <w:rsid w:val="00F80FD3"/>
    <w:rsid w:val="00F9576A"/>
    <w:rsid w:val="00FA4A7A"/>
    <w:rsid w:val="00FA688B"/>
    <w:rsid w:val="00FB0A57"/>
    <w:rsid w:val="00FC49B7"/>
    <w:rsid w:val="00FC6755"/>
    <w:rsid w:val="00FD5B27"/>
    <w:rsid w:val="00FF5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DFDE94"/>
  <w15:chartTrackingRefBased/>
  <w15:docId w15:val="{F9F6F613-BEC6-3846-9CCD-804D82C95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23FB"/>
    <w:pPr>
      <w:spacing w:after="120" w:line="240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1F6B"/>
    <w:pPr>
      <w:keepNext/>
      <w:keepLines/>
      <w:spacing w:after="200"/>
      <w:outlineLvl w:val="0"/>
    </w:pPr>
    <w:rPr>
      <w:rFonts w:asciiTheme="majorHAnsi" w:eastAsiaTheme="majorEastAsia" w:hAnsiTheme="majorHAnsi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1F6B"/>
    <w:pPr>
      <w:keepNext/>
      <w:keepLines/>
      <w:spacing w:before="440" w:after="20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537A"/>
    <w:pPr>
      <w:keepNext/>
      <w:keepLines/>
      <w:spacing w:after="0"/>
      <w:outlineLvl w:val="2"/>
    </w:pPr>
    <w:rPr>
      <w:rFonts w:asciiTheme="majorHAnsi" w:eastAsiaTheme="majorEastAsia" w:hAnsiTheme="majorHAnsi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3824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DF3824"/>
  </w:style>
  <w:style w:type="paragraph" w:styleId="Footer">
    <w:name w:val="footer"/>
    <w:basedOn w:val="Normal"/>
    <w:link w:val="FooterChar"/>
    <w:uiPriority w:val="99"/>
    <w:unhideWhenUsed/>
    <w:rsid w:val="00DD6092"/>
    <w:pPr>
      <w:tabs>
        <w:tab w:val="center" w:pos="4513"/>
        <w:tab w:val="right" w:pos="9026"/>
      </w:tabs>
      <w:spacing w:after="0"/>
    </w:pPr>
    <w:rPr>
      <w:sz w:val="14"/>
    </w:rPr>
  </w:style>
  <w:style w:type="character" w:customStyle="1" w:styleId="FooterChar">
    <w:name w:val="Footer Char"/>
    <w:basedOn w:val="DefaultParagraphFont"/>
    <w:link w:val="Footer"/>
    <w:uiPriority w:val="99"/>
    <w:rsid w:val="00DD6092"/>
    <w:rPr>
      <w:sz w:val="14"/>
    </w:rPr>
  </w:style>
  <w:style w:type="character" w:customStyle="1" w:styleId="Heading1Char">
    <w:name w:val="Heading 1 Char"/>
    <w:basedOn w:val="DefaultParagraphFont"/>
    <w:link w:val="Heading1"/>
    <w:uiPriority w:val="9"/>
    <w:rsid w:val="00BB1F6B"/>
    <w:rPr>
      <w:rFonts w:asciiTheme="majorHAnsi" w:eastAsiaTheme="majorEastAsia" w:hAnsiTheme="majorHAnsi" w:cstheme="majorBidi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B1F6B"/>
    <w:rPr>
      <w:rFonts w:asciiTheme="majorHAnsi" w:eastAsiaTheme="majorEastAsia" w:hAnsiTheme="majorHAnsi" w:cstheme="majorBidi"/>
      <w:b/>
      <w:sz w:val="28"/>
      <w:szCs w:val="26"/>
    </w:rPr>
  </w:style>
  <w:style w:type="character" w:styleId="PlaceholderText">
    <w:name w:val="Placeholder Text"/>
    <w:basedOn w:val="DefaultParagraphFont"/>
    <w:uiPriority w:val="99"/>
    <w:semiHidden/>
    <w:rsid w:val="00AC537A"/>
    <w:rPr>
      <w:color w:val="808080"/>
    </w:rPr>
  </w:style>
  <w:style w:type="paragraph" w:styleId="Date">
    <w:name w:val="Date"/>
    <w:basedOn w:val="Normal"/>
    <w:next w:val="Normal"/>
    <w:link w:val="DateChar"/>
    <w:uiPriority w:val="99"/>
    <w:unhideWhenUsed/>
    <w:rsid w:val="001F4292"/>
    <w:pPr>
      <w:spacing w:after="0"/>
    </w:pPr>
  </w:style>
  <w:style w:type="character" w:customStyle="1" w:styleId="DateChar">
    <w:name w:val="Date Char"/>
    <w:basedOn w:val="DefaultParagraphFont"/>
    <w:link w:val="Date"/>
    <w:uiPriority w:val="99"/>
    <w:rsid w:val="001F4292"/>
    <w:rPr>
      <w:sz w:val="21"/>
    </w:rPr>
  </w:style>
  <w:style w:type="paragraph" w:styleId="NoSpacing">
    <w:name w:val="No Spacing"/>
    <w:link w:val="NoSpacingChar"/>
    <w:uiPriority w:val="1"/>
    <w:qFormat/>
    <w:rsid w:val="00BB1F6B"/>
    <w:pPr>
      <w:spacing w:after="0" w:line="240" w:lineRule="auto"/>
    </w:pPr>
    <w:rPr>
      <w:sz w:val="24"/>
    </w:rPr>
  </w:style>
  <w:style w:type="paragraph" w:customStyle="1" w:styleId="Address">
    <w:name w:val="Address"/>
    <w:basedOn w:val="Normal"/>
    <w:next w:val="Normal"/>
    <w:uiPriority w:val="5"/>
    <w:rsid w:val="00AC537A"/>
    <w:pPr>
      <w:spacing w:after="720"/>
      <w:contextualSpacing/>
    </w:pPr>
  </w:style>
  <w:style w:type="paragraph" w:customStyle="1" w:styleId="JobTitle">
    <w:name w:val="Job Title"/>
    <w:basedOn w:val="NoSpacing"/>
    <w:next w:val="Normal"/>
    <w:uiPriority w:val="5"/>
    <w:rsid w:val="00AC537A"/>
    <w:rPr>
      <w:b/>
    </w:rPr>
  </w:style>
  <w:style w:type="paragraph" w:styleId="ListBullet">
    <w:name w:val="List Bullet"/>
    <w:basedOn w:val="Normal"/>
    <w:uiPriority w:val="99"/>
    <w:unhideWhenUsed/>
    <w:qFormat/>
    <w:rsid w:val="00AC537A"/>
    <w:pPr>
      <w:numPr>
        <w:numId w:val="2"/>
      </w:numPr>
      <w:contextualSpacing/>
    </w:pPr>
    <w:rPr>
      <w:sz w:val="22"/>
    </w:rPr>
  </w:style>
  <w:style w:type="paragraph" w:styleId="ListBullet2">
    <w:name w:val="List Bullet 2"/>
    <w:basedOn w:val="Normal"/>
    <w:uiPriority w:val="99"/>
    <w:unhideWhenUsed/>
    <w:qFormat/>
    <w:rsid w:val="00AC537A"/>
    <w:pPr>
      <w:numPr>
        <w:ilvl w:val="1"/>
        <w:numId w:val="2"/>
      </w:numPr>
      <w:contextualSpacing/>
    </w:pPr>
    <w:rPr>
      <w:sz w:val="22"/>
    </w:rPr>
  </w:style>
  <w:style w:type="paragraph" w:styleId="ListNumber">
    <w:name w:val="List Number"/>
    <w:basedOn w:val="Normal"/>
    <w:uiPriority w:val="99"/>
    <w:unhideWhenUsed/>
    <w:qFormat/>
    <w:rsid w:val="00AC537A"/>
    <w:pPr>
      <w:numPr>
        <w:numId w:val="1"/>
      </w:numPr>
      <w:contextualSpacing/>
    </w:pPr>
    <w:rPr>
      <w:sz w:val="22"/>
    </w:rPr>
  </w:style>
  <w:style w:type="numbering" w:customStyle="1" w:styleId="BulletsandLists">
    <w:name w:val="Bullets and Lists"/>
    <w:uiPriority w:val="99"/>
    <w:rsid w:val="00AC537A"/>
    <w:pPr>
      <w:numPr>
        <w:numId w:val="2"/>
      </w:numPr>
    </w:pPr>
  </w:style>
  <w:style w:type="paragraph" w:styleId="ListNumber2">
    <w:name w:val="List Number 2"/>
    <w:basedOn w:val="Normal"/>
    <w:uiPriority w:val="99"/>
    <w:semiHidden/>
    <w:unhideWhenUsed/>
    <w:rsid w:val="00AC537A"/>
    <w:pPr>
      <w:contextualSpacing/>
    </w:pPr>
    <w:rPr>
      <w:sz w:val="22"/>
    </w:rPr>
  </w:style>
  <w:style w:type="paragraph" w:styleId="ListParagraph">
    <w:name w:val="List Paragraph"/>
    <w:basedOn w:val="Normal"/>
    <w:uiPriority w:val="34"/>
    <w:rsid w:val="00AC537A"/>
    <w:pPr>
      <w:ind w:left="284"/>
      <w:contextualSpacing/>
    </w:pPr>
    <w:rPr>
      <w:sz w:val="22"/>
    </w:rPr>
  </w:style>
  <w:style w:type="character" w:customStyle="1" w:styleId="Heading3Char">
    <w:name w:val="Heading 3 Char"/>
    <w:basedOn w:val="DefaultParagraphFont"/>
    <w:link w:val="Heading3"/>
    <w:uiPriority w:val="9"/>
    <w:rsid w:val="00AC537A"/>
    <w:rPr>
      <w:rFonts w:asciiTheme="majorHAnsi" w:eastAsiaTheme="majorEastAsia" w:hAnsiTheme="majorHAnsi" w:cstheme="majorBidi"/>
      <w:b/>
      <w:sz w:val="21"/>
      <w:szCs w:val="24"/>
    </w:rPr>
  </w:style>
  <w:style w:type="numbering" w:customStyle="1" w:styleId="Bullets">
    <w:name w:val="Bullets"/>
    <w:uiPriority w:val="99"/>
    <w:rsid w:val="00AC537A"/>
    <w:pPr>
      <w:numPr>
        <w:numId w:val="4"/>
      </w:numPr>
    </w:pPr>
  </w:style>
  <w:style w:type="numbering" w:customStyle="1" w:styleId="Numbers">
    <w:name w:val="Numbers"/>
    <w:uiPriority w:val="99"/>
    <w:rsid w:val="00AC537A"/>
    <w:pPr>
      <w:numPr>
        <w:numId w:val="5"/>
      </w:numPr>
    </w:pPr>
  </w:style>
  <w:style w:type="paragraph" w:customStyle="1" w:styleId="Faculty">
    <w:name w:val="Faculty"/>
    <w:basedOn w:val="NoSpacing"/>
    <w:link w:val="FacultyChar"/>
    <w:uiPriority w:val="5"/>
    <w:rsid w:val="001147D3"/>
    <w:pPr>
      <w:framePr w:w="3289" w:h="624" w:hRule="exact" w:wrap="around" w:vAnchor="page" w:hAnchor="page" w:x="1135" w:y="15367" w:anchorLock="1"/>
    </w:pPr>
    <w:rPr>
      <w:color w:val="FFFFFF" w:themeColor="background1"/>
      <w:sz w:val="16"/>
    </w:rPr>
  </w:style>
  <w:style w:type="character" w:styleId="Strong">
    <w:name w:val="Strong"/>
    <w:basedOn w:val="DefaultParagraphFont"/>
    <w:uiPriority w:val="22"/>
    <w:qFormat/>
    <w:rsid w:val="00DD6092"/>
    <w:rPr>
      <w:b/>
      <w:bCs/>
    </w:rPr>
  </w:style>
  <w:style w:type="character" w:customStyle="1" w:styleId="NoSpacingChar">
    <w:name w:val="No Spacing Char"/>
    <w:basedOn w:val="DefaultParagraphFont"/>
    <w:link w:val="NoSpacing"/>
    <w:uiPriority w:val="1"/>
    <w:rsid w:val="00BB1F6B"/>
    <w:rPr>
      <w:sz w:val="24"/>
    </w:rPr>
  </w:style>
  <w:style w:type="character" w:customStyle="1" w:styleId="FacultyChar">
    <w:name w:val="Faculty Char"/>
    <w:basedOn w:val="NoSpacingChar"/>
    <w:link w:val="Faculty"/>
    <w:uiPriority w:val="5"/>
    <w:rsid w:val="00E123FB"/>
    <w:rPr>
      <w:color w:val="FFFFFF" w:themeColor="background1"/>
      <w:sz w:val="16"/>
    </w:rPr>
  </w:style>
  <w:style w:type="paragraph" w:customStyle="1" w:styleId="FooterPageNo">
    <w:name w:val="Footer Page No."/>
    <w:basedOn w:val="Normal"/>
    <w:link w:val="FooterPageNoChar"/>
    <w:uiPriority w:val="99"/>
    <w:qFormat/>
    <w:rsid w:val="00420667"/>
    <w:pPr>
      <w:framePr w:w="851" w:wrap="around" w:vAnchor="page" w:hAnchor="page" w:x="8960" w:y="15565"/>
      <w:tabs>
        <w:tab w:val="center" w:pos="4513"/>
        <w:tab w:val="right" w:pos="9026"/>
      </w:tabs>
      <w:spacing w:after="0"/>
      <w:jc w:val="right"/>
    </w:pPr>
    <w:rPr>
      <w:color w:val="FFFFFF" w:themeColor="background1"/>
      <w:sz w:val="16"/>
    </w:rPr>
  </w:style>
  <w:style w:type="character" w:customStyle="1" w:styleId="FooterPageNoChar">
    <w:name w:val="Footer Page No. Char"/>
    <w:basedOn w:val="DefaultParagraphFont"/>
    <w:link w:val="FooterPageNo"/>
    <w:uiPriority w:val="99"/>
    <w:rsid w:val="00E123FB"/>
    <w:rPr>
      <w:color w:val="FFFFFF" w:themeColor="background1"/>
      <w:sz w:val="16"/>
    </w:rPr>
  </w:style>
  <w:style w:type="paragraph" w:styleId="Title">
    <w:name w:val="Title"/>
    <w:basedOn w:val="Normal"/>
    <w:next w:val="Normal"/>
    <w:link w:val="TitleChar"/>
    <w:uiPriority w:val="10"/>
    <w:rsid w:val="00BB1F6B"/>
    <w:pPr>
      <w:spacing w:after="520"/>
      <w:contextualSpacing/>
    </w:pPr>
    <w:rPr>
      <w:rFonts w:asciiTheme="majorHAnsi" w:eastAsiaTheme="majorEastAsia" w:hAnsiTheme="majorHAnsi" w:cstheme="majorBidi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1F6B"/>
    <w:rPr>
      <w:rFonts w:asciiTheme="majorHAnsi" w:eastAsiaTheme="majorEastAsia" w:hAnsiTheme="majorHAnsi" w:cstheme="majorBidi"/>
      <w:kern w:val="28"/>
      <w:sz w:val="60"/>
      <w:szCs w:val="56"/>
    </w:rPr>
  </w:style>
  <w:style w:type="paragraph" w:customStyle="1" w:styleId="Details">
    <w:name w:val="Details"/>
    <w:basedOn w:val="Normal"/>
    <w:link w:val="DetailsChar"/>
    <w:uiPriority w:val="5"/>
    <w:rsid w:val="006A634B"/>
    <w:pPr>
      <w:spacing w:after="100"/>
    </w:pPr>
  </w:style>
  <w:style w:type="table" w:styleId="TableGrid">
    <w:name w:val="Table Grid"/>
    <w:basedOn w:val="TableNormal"/>
    <w:uiPriority w:val="39"/>
    <w:rsid w:val="006A634B"/>
    <w:pPr>
      <w:spacing w:after="0" w:line="240" w:lineRule="auto"/>
    </w:pPr>
    <w:tblPr>
      <w:tblBorders>
        <w:top w:val="single" w:sz="4" w:space="0" w:color="auto"/>
        <w:bottom w:val="single" w:sz="4" w:space="0" w:color="auto"/>
      </w:tblBorders>
      <w:tblCellMar>
        <w:top w:w="57" w:type="dxa"/>
        <w:left w:w="0" w:type="dxa"/>
        <w:bottom w:w="57" w:type="dxa"/>
        <w:right w:w="0" w:type="dxa"/>
      </w:tblCellMar>
    </w:tblPr>
    <w:tcPr>
      <w:vAlign w:val="bottom"/>
    </w:tcPr>
  </w:style>
  <w:style w:type="character" w:customStyle="1" w:styleId="DetailsChar">
    <w:name w:val="Details Char"/>
    <w:basedOn w:val="DefaultParagraphFont"/>
    <w:link w:val="Details"/>
    <w:uiPriority w:val="5"/>
    <w:rsid w:val="00E123FB"/>
    <w:rPr>
      <w:sz w:val="24"/>
    </w:rPr>
  </w:style>
  <w:style w:type="paragraph" w:customStyle="1" w:styleId="Space">
    <w:name w:val="Space"/>
    <w:basedOn w:val="Normal"/>
    <w:uiPriority w:val="5"/>
    <w:rsid w:val="006A634B"/>
    <w:pPr>
      <w:spacing w:after="60"/>
    </w:pPr>
  </w:style>
  <w:style w:type="table" w:customStyle="1" w:styleId="Style1">
    <w:name w:val="Style1"/>
    <w:basedOn w:val="TableNormal"/>
    <w:uiPriority w:val="99"/>
    <w:rsid w:val="00CE57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57" w:type="dxa"/>
        <w:bottom w:w="57" w:type="dxa"/>
      </w:tblCellMar>
    </w:tblPr>
    <w:tcPr>
      <w:vAlign w:val="center"/>
    </w:tcPr>
  </w:style>
  <w:style w:type="paragraph" w:customStyle="1" w:styleId="Campus">
    <w:name w:val="Campus"/>
    <w:basedOn w:val="Normal"/>
    <w:uiPriority w:val="5"/>
    <w:rsid w:val="00420667"/>
    <w:pPr>
      <w:framePr w:w="4536" w:h="624" w:wrap="around" w:vAnchor="page" w:hAnchor="page" w:x="4594" w:y="15367" w:anchorLock="1"/>
      <w:spacing w:after="0"/>
    </w:pPr>
    <w:rPr>
      <w:color w:val="FFFFFF" w:themeColor="background1"/>
      <w:sz w:val="16"/>
    </w:rPr>
  </w:style>
  <w:style w:type="table" w:customStyle="1" w:styleId="Blank">
    <w:name w:val="Blank"/>
    <w:basedOn w:val="TableNormal"/>
    <w:uiPriority w:val="99"/>
    <w:rsid w:val="002B3F13"/>
    <w:pPr>
      <w:spacing w:after="0" w:line="240" w:lineRule="auto"/>
    </w:pPr>
    <w:tblPr>
      <w:tblCellMar>
        <w:left w:w="0" w:type="dxa"/>
        <w:right w:w="0" w:type="dxa"/>
      </w:tblCellMar>
    </w:tblPr>
  </w:style>
  <w:style w:type="paragraph" w:customStyle="1" w:styleId="FacultyFooter">
    <w:name w:val="Faculty Footer"/>
    <w:basedOn w:val="Normal"/>
    <w:uiPriority w:val="39"/>
    <w:rsid w:val="002B3F13"/>
    <w:pPr>
      <w:framePr w:wrap="around" w:vAnchor="page" w:hAnchor="margin" w:y="15361"/>
      <w:spacing w:after="0"/>
    </w:pPr>
    <w:rPr>
      <w:color w:val="FFFFFF" w:themeColor="background1"/>
      <w:sz w:val="16"/>
    </w:rPr>
  </w:style>
  <w:style w:type="character" w:styleId="Hyperlink">
    <w:name w:val="Hyperlink"/>
    <w:basedOn w:val="DefaultParagraphFont"/>
    <w:uiPriority w:val="99"/>
    <w:unhideWhenUsed/>
    <w:rsid w:val="0077154F"/>
    <w:rPr>
      <w:color w:val="000000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154F"/>
    <w:rPr>
      <w:color w:val="605E5C"/>
      <w:shd w:val="clear" w:color="auto" w:fill="E1DFDD"/>
    </w:rPr>
  </w:style>
  <w:style w:type="paragraph" w:customStyle="1" w:styleId="Link">
    <w:name w:val="Link"/>
    <w:basedOn w:val="HTMLAddress"/>
    <w:next w:val="Normal"/>
    <w:qFormat/>
    <w:rsid w:val="009C6946"/>
    <w:rPr>
      <w:b/>
      <w:bCs/>
      <w:color w:val="0070C0"/>
    </w:rPr>
  </w:style>
  <w:style w:type="character" w:styleId="FollowedHyperlink">
    <w:name w:val="FollowedHyperlink"/>
    <w:basedOn w:val="DefaultParagraphFont"/>
    <w:uiPriority w:val="99"/>
    <w:semiHidden/>
    <w:unhideWhenUsed/>
    <w:rsid w:val="00AE7910"/>
    <w:rPr>
      <w:color w:val="000000" w:themeColor="followedHyperlink"/>
      <w:u w:val="single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9C6946"/>
    <w:pPr>
      <w:spacing w:after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9C6946"/>
    <w:rPr>
      <w:i/>
      <w:iCs/>
      <w:sz w:val="24"/>
    </w:rPr>
  </w:style>
  <w:style w:type="table" w:styleId="GridTable5Dark">
    <w:name w:val="Grid Table 5 Dark"/>
    <w:basedOn w:val="TableNormal"/>
    <w:uiPriority w:val="50"/>
    <w:rsid w:val="0058430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styleId="NormalWeb">
    <w:name w:val="Normal (Web)"/>
    <w:basedOn w:val="Normal"/>
    <w:uiPriority w:val="99"/>
    <w:semiHidden/>
    <w:unhideWhenUsed/>
    <w:rsid w:val="00DC6C89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81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4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41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1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89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285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5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05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0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6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2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9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16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9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37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7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19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chetana/OneDrive%20-%20Deakin%20University/01%20chetan.arora/02%20ADCR/17%20SIT723-SIT724%20Development/02%20SIT723%20n%20SIT724/02%20SIT723%20SIT724%20Development%20Shared/03%20OnTrack%20Tasks/03%20SIT723%20-%20T2%202021/02%20Assessment%20Tasks/Resources/Template/18797_Deakin-Memo-template." TargetMode="External"/></Relationships>
</file>

<file path=word/theme/theme1.xml><?xml version="1.0" encoding="utf-8"?>
<a:theme xmlns:a="http://schemas.openxmlformats.org/drawingml/2006/main" name="Office Theme">
  <a:themeElements>
    <a:clrScheme name="Deakin - New">
      <a:dk1>
        <a:sysClr val="windowText" lastClr="000000"/>
      </a:dk1>
      <a:lt1>
        <a:sysClr val="window" lastClr="FFFFFF"/>
      </a:lt1>
      <a:dk2>
        <a:srgbClr val="0B7161"/>
      </a:dk2>
      <a:lt2>
        <a:srgbClr val="FFFFFF"/>
      </a:lt2>
      <a:accent1>
        <a:srgbClr val="58BCAF"/>
      </a:accent1>
      <a:accent2>
        <a:srgbClr val="FFD923"/>
      </a:accent2>
      <a:accent3>
        <a:srgbClr val="FF9300"/>
      </a:accent3>
      <a:accent4>
        <a:srgbClr val="007D98"/>
      </a:accent4>
      <a:accent5>
        <a:srgbClr val="C74298"/>
      </a:accent5>
      <a:accent6>
        <a:srgbClr val="E1E1E1"/>
      </a:accent6>
      <a:hlink>
        <a:srgbClr val="000000"/>
      </a:hlink>
      <a:folHlink>
        <a:srgbClr val="000000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91A6F9DB61C7A45BED08E943CE76CDB" ma:contentTypeVersion="2" ma:contentTypeDescription="Create a new document." ma:contentTypeScope="" ma:versionID="e8e7f53c33be68033672446c1e6efa23">
  <xsd:schema xmlns:xsd="http://www.w3.org/2001/XMLSchema" xmlns:xs="http://www.w3.org/2001/XMLSchema" xmlns:p="http://schemas.microsoft.com/office/2006/metadata/properties" xmlns:ns2="01b46ff2-420f-42c8-8583-78d94109e361" targetNamespace="http://schemas.microsoft.com/office/2006/metadata/properties" ma:root="true" ma:fieldsID="cfdeac3786ae83719fa373dd0d32d08c" ns2:_="">
    <xsd:import namespace="01b46ff2-420f-42c8-8583-78d94109e36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b46ff2-420f-42c8-8583-78d94109e36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7C28AF-9E9E-4EC1-AD51-75D81309C14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B313C5D-B0B7-41D5-922A-F48F47BC59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1b46ff2-420f-42c8-8583-78d94109e36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BCFE6AE-A7C5-4FEA-A543-4EB1EE8834E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05C1432-F895-455B-81C1-45B02507EA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18797_Deakin-Memo-template.</Template>
  <TotalTime>90</TotalTime>
  <Pages>4</Pages>
  <Words>220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Memo</vt:lpstr>
    </vt:vector>
  </TitlesOfParts>
  <Company/>
  <LinksUpToDate>false</LinksUpToDate>
  <CharactersWithSpaces>1478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Memo</dc:title>
  <dc:subject/>
  <dc:creator>Microsoft Office User</dc:creator>
  <cp:keywords/>
  <dc:description/>
  <cp:lastModifiedBy>OSCAR WU</cp:lastModifiedBy>
  <cp:revision>212</cp:revision>
  <cp:lastPrinted>2021-11-28T11:09:00Z</cp:lastPrinted>
  <dcterms:created xsi:type="dcterms:W3CDTF">2021-06-08T05:09:00Z</dcterms:created>
  <dcterms:modified xsi:type="dcterms:W3CDTF">2021-11-28T11:09:00Z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0x010100F91A6F9DB61C7A45BED08E943CE76CDB</vt:lpwstr>
  </property>
</Properties>
</file>